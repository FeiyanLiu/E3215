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B1C8A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549ED16E" wp14:editId="6BD55AD9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A955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730B3AA1" wp14:editId="10D51FD0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FB7F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4C0AF3E7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5B3BCAAB" w14:textId="77777777" w:rsidR="00AC1E74" w:rsidRDefault="00AC1E74" w:rsidP="00020260">
      <w:pPr>
        <w:spacing w:line="720" w:lineRule="auto"/>
      </w:pPr>
    </w:p>
    <w:p w14:paraId="1FDAF596" w14:textId="33DEC7AE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532362347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r w:rsidR="009E579F">
        <w:rPr>
          <w:rFonts w:ascii="Times New Roman" w:hAnsi="Times New Roman" w:hint="eastAsia"/>
          <w:b/>
          <w:sz w:val="28"/>
          <w:szCs w:val="28"/>
          <w:u w:val="single"/>
        </w:rPr>
        <w:t>七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r w:rsidR="009E579F" w:rsidRPr="009E579F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532362347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E0C51D0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6346752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26346752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9AB55A1" w14:textId="0F55A68A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782340179" w:edGrp="everyone"/>
      <w:r w:rsidR="000A7F90">
        <w:rPr>
          <w:rFonts w:ascii="Times New Roman" w:hAnsi="Times New Roman" w:hint="eastAsia"/>
          <w:b/>
          <w:sz w:val="28"/>
          <w:szCs w:val="28"/>
          <w:u w:val="single"/>
        </w:rPr>
        <w:t>赖睿朗</w:t>
      </w:r>
      <w:permEnd w:id="1782340179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D00DCC1" w14:textId="4EFB216A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374362471" w:edGrp="everyone"/>
      <w:r w:rsidR="000A7F90">
        <w:rPr>
          <w:rFonts w:ascii="Times New Roman" w:hAnsi="Times New Roman"/>
          <w:b/>
          <w:sz w:val="28"/>
          <w:szCs w:val="28"/>
          <w:u w:val="single"/>
        </w:rPr>
        <w:t>24320182203215</w:t>
      </w:r>
      <w:permEnd w:id="374362471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52194BC" w14:textId="4712D54C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645215923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645215923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772949547" w:edGrp="everyone"/>
      <w:r w:rsidR="000A7F90">
        <w:rPr>
          <w:rFonts w:ascii="Times New Roman" w:hAnsi="Times New Roman" w:hint="eastAsia"/>
          <w:b/>
          <w:sz w:val="28"/>
          <w:szCs w:val="28"/>
          <w:u w:val="single"/>
        </w:rPr>
        <w:t>5</w:t>
      </w:r>
      <w:permEnd w:id="1772949547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792817939" w:edGrp="everyone"/>
      <w:r w:rsidR="000A7F90">
        <w:rPr>
          <w:rFonts w:ascii="Times New Roman" w:hAnsi="Times New Roman" w:hint="eastAsia"/>
          <w:b/>
          <w:sz w:val="28"/>
          <w:szCs w:val="28"/>
          <w:u w:val="single"/>
        </w:rPr>
        <w:t>15</w:t>
      </w:r>
      <w:permEnd w:id="792817939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453A1C0" w14:textId="51378EC3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1147079832" w:edGrp="everyone"/>
      <w:r w:rsidR="007463A1">
        <w:rPr>
          <w:b/>
          <w:sz w:val="28"/>
          <w:szCs w:val="28"/>
        </w:rPr>
        <w:t>20</w:t>
      </w:r>
      <w:permEnd w:id="1147079832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925132266" w:edGrp="everyone"/>
      <w:r w:rsidR="000A7F90">
        <w:rPr>
          <w:rFonts w:hint="eastAsia"/>
          <w:b/>
          <w:sz w:val="28"/>
          <w:szCs w:val="28"/>
        </w:rPr>
        <w:t>5</w:t>
      </w:r>
      <w:permEnd w:id="1925132266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988767406" w:edGrp="everyone"/>
      <w:r w:rsidR="000A7F90">
        <w:rPr>
          <w:rFonts w:hint="eastAsia"/>
          <w:b/>
          <w:sz w:val="28"/>
          <w:szCs w:val="28"/>
        </w:rPr>
        <w:t>15</w:t>
      </w:r>
      <w:permEnd w:id="988767406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57711818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28B6264A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6EE7A8FD" w14:textId="193BA371" w:rsidR="00D328C3" w:rsidRDefault="000A7F90" w:rsidP="00D328C3">
      <w:pPr>
        <w:pStyle w:val="a0"/>
        <w:spacing w:before="120" w:after="120"/>
        <w:ind w:firstLine="480"/>
      </w:pPr>
      <w:permStart w:id="1657476269" w:edGrp="everyone"/>
      <w:r w:rsidRPr="000A7F90">
        <w:rPr>
          <w:rFonts w:hint="eastAsia"/>
        </w:rPr>
        <w:t>配置以下服务：</w:t>
      </w:r>
    </w:p>
    <w:p w14:paraId="1FF9D269" w14:textId="00B7DC1E" w:rsidR="000A7F90" w:rsidRPr="00D328C3" w:rsidRDefault="000A7F90" w:rsidP="00D328C3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8842139" wp14:editId="44C02103">
            <wp:extent cx="5486400" cy="2002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657476269"/>
    <w:p w14:paraId="484AF662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716A1E11" w14:textId="4D18604F" w:rsidR="000A7F90" w:rsidRDefault="000A7F90" w:rsidP="00491B9C">
      <w:pPr>
        <w:pStyle w:val="a0"/>
        <w:spacing w:before="120" w:after="120"/>
        <w:ind w:firstLine="480"/>
        <w:rPr>
          <w:rFonts w:hint="eastAsia"/>
        </w:rPr>
      </w:pPr>
      <w:permStart w:id="669457183" w:edGrp="everyone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server</w:t>
      </w:r>
      <w:r>
        <w:t xml:space="preserve"> </w:t>
      </w:r>
      <w:r>
        <w:rPr>
          <w:rFonts w:hint="eastAsia"/>
        </w:rPr>
        <w:t>2003</w:t>
      </w:r>
    </w:p>
    <w:permEnd w:id="669457183"/>
    <w:p w14:paraId="2FBCA26A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lastRenderedPageBreak/>
        <w:t>实验结果</w:t>
      </w:r>
    </w:p>
    <w:p w14:paraId="72AF79DF" w14:textId="6B29A0F6" w:rsidR="00892695" w:rsidRDefault="000A7F90" w:rsidP="000A7F90">
      <w:pPr>
        <w:pStyle w:val="a0"/>
        <w:spacing w:before="120" w:after="120"/>
        <w:ind w:firstLine="480"/>
        <w:jc w:val="left"/>
      </w:pPr>
      <w:permStart w:id="1486187696" w:edGrp="everyone"/>
      <w:r>
        <w:rPr>
          <w:noProof/>
        </w:rPr>
        <w:drawing>
          <wp:inline distT="0" distB="0" distL="0" distR="0" wp14:anchorId="0E748ADB" wp14:editId="5D70DF69">
            <wp:extent cx="4650537" cy="34881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961" cy="353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E7CCE" wp14:editId="29DBF97F">
            <wp:extent cx="4656148" cy="34923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487" cy="352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E358" w14:textId="0CBD9C7A" w:rsidR="000A7F90" w:rsidRDefault="000A7F90" w:rsidP="000A7F90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 xml:space="preserve">DNS </w:t>
      </w:r>
      <w:r>
        <w:rPr>
          <w:rFonts w:hint="eastAsia"/>
        </w:rPr>
        <w:t>服务器</w:t>
      </w:r>
      <w:r>
        <w:rPr>
          <w:rFonts w:hint="eastAsia"/>
        </w:rPr>
        <w:t>，成功</w:t>
      </w:r>
      <w:r>
        <w:rPr>
          <w:rFonts w:hint="eastAsia"/>
        </w:rPr>
        <w:t>ping</w:t>
      </w:r>
      <w:r>
        <w:rPr>
          <w:rFonts w:hint="eastAsia"/>
        </w:rPr>
        <w:t>到</w:t>
      </w:r>
    </w:p>
    <w:p w14:paraId="045C054C" w14:textId="08708C43" w:rsidR="000A7F90" w:rsidRDefault="000A7F90" w:rsidP="000A7F90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41665661" wp14:editId="0E0C9757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89A1" w14:textId="127C6CB4" w:rsidR="000A7F90" w:rsidRDefault="000A7F90" w:rsidP="000A7F9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298CD98" wp14:editId="0B140C80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FF3E" w14:textId="77777777" w:rsidR="000A7F90" w:rsidRDefault="000A7F90" w:rsidP="000A7F90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配置</w:t>
      </w:r>
      <w:r w:rsidRPr="000A7F90">
        <w:rPr>
          <w:rFonts w:hint="eastAsia"/>
        </w:rPr>
        <w:t xml:space="preserve">Web </w:t>
      </w:r>
      <w:r w:rsidRPr="000A7F90">
        <w:rPr>
          <w:rFonts w:hint="eastAsia"/>
        </w:rPr>
        <w:t>服务器</w:t>
      </w:r>
    </w:p>
    <w:p w14:paraId="4A62EE69" w14:textId="77777777" w:rsidR="000A7F90" w:rsidRDefault="000A7F90" w:rsidP="000A7F90">
      <w:pPr>
        <w:spacing w:before="120" w:after="120"/>
        <w:ind w:firstLineChars="83" w:firstLine="199"/>
        <w:rPr>
          <w:rFonts w:hint="eastAsia"/>
        </w:rPr>
      </w:pPr>
    </w:p>
    <w:p w14:paraId="02345674" w14:textId="20F9F994" w:rsidR="000A7F90" w:rsidRDefault="000A7F90" w:rsidP="000A7F9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9B499E3" wp14:editId="7080563B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708B" w14:textId="1DDA6475" w:rsidR="000A7F90" w:rsidRDefault="000A7F90" w:rsidP="000A7F90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5E4C9BD1" wp14:editId="3C028D6C">
            <wp:extent cx="5274310" cy="25768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4302" w14:textId="7702483B" w:rsidR="000A7F90" w:rsidRDefault="000A7F90" w:rsidP="000A7F90">
      <w:pPr>
        <w:pStyle w:val="a0"/>
        <w:spacing w:before="120" w:after="120"/>
        <w:ind w:firstLine="480"/>
      </w:pPr>
      <w:r w:rsidRPr="000A7F90">
        <w:rPr>
          <w:rFonts w:hint="eastAsia"/>
        </w:rPr>
        <w:t>虚拟主机技术</w:t>
      </w:r>
    </w:p>
    <w:p w14:paraId="2D99FAB1" w14:textId="07332A80" w:rsidR="007C6B52" w:rsidRDefault="007C6B52" w:rsidP="000A7F90">
      <w:pPr>
        <w:pStyle w:val="a0"/>
        <w:spacing w:before="120" w:after="120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F22DF1" wp14:editId="75D94E4A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08F9" w14:textId="4447FA2B" w:rsidR="007C6B52" w:rsidRDefault="000A7F90" w:rsidP="007C6B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1567896" wp14:editId="2D5CFC38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C791" w14:textId="2576D36B" w:rsidR="007C6B52" w:rsidRDefault="007C6B52" w:rsidP="007C6B52">
      <w:pPr>
        <w:pStyle w:val="a0"/>
        <w:spacing w:before="120" w:after="120"/>
        <w:ind w:firstLine="480"/>
        <w:rPr>
          <w:rFonts w:hint="eastAsia"/>
        </w:rPr>
      </w:pPr>
      <w:r w:rsidRPr="000A7F90">
        <w:rPr>
          <w:rFonts w:hint="eastAsia"/>
        </w:rPr>
        <w:lastRenderedPageBreak/>
        <w:t>安全站点</w:t>
      </w:r>
    </w:p>
    <w:p w14:paraId="584197AC" w14:textId="5BB3FEB3" w:rsidR="000A7F90" w:rsidRDefault="000A7F90" w:rsidP="007C6B5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1D18D25" wp14:editId="0BF285FA">
            <wp:extent cx="5401945" cy="3876675"/>
            <wp:effectExtent l="0" t="0" r="825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29AB" w14:textId="63355668" w:rsidR="000A7F90" w:rsidRDefault="000A7F90" w:rsidP="000A7F9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D43C503" wp14:editId="7F2FAE0E">
            <wp:extent cx="5486400" cy="37992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AF6C" w14:textId="74D07257" w:rsidR="000A7F90" w:rsidRDefault="000A7F90" w:rsidP="000A7F90">
      <w:pPr>
        <w:pStyle w:val="a0"/>
        <w:spacing w:before="120" w:after="120"/>
        <w:ind w:firstLine="480"/>
      </w:pPr>
      <w:r w:rsidRPr="000A7F90">
        <w:rPr>
          <w:rFonts w:hint="eastAsia"/>
        </w:rPr>
        <w:lastRenderedPageBreak/>
        <w:t>证书服务器</w:t>
      </w:r>
    </w:p>
    <w:p w14:paraId="7BBF7C59" w14:textId="0FC610E9" w:rsidR="000A7F90" w:rsidRDefault="00BD3F2F" w:rsidP="000A7F9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58BCA74" wp14:editId="1ED94202">
            <wp:extent cx="5486400" cy="3886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6761" w14:textId="3E2187BB" w:rsidR="00BD3F2F" w:rsidRDefault="00BD3F2F" w:rsidP="000A7F90">
      <w:pPr>
        <w:pStyle w:val="a0"/>
        <w:spacing w:before="120" w:after="120"/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7EEC2390" wp14:editId="12369F6B">
            <wp:extent cx="5486400" cy="3886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F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20B1E" wp14:editId="7DFE2048">
            <wp:extent cx="5486400" cy="3886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ED79" w14:textId="141EE63B" w:rsidR="00BD3F2F" w:rsidRDefault="00BD3F2F" w:rsidP="000A7F90">
      <w:pPr>
        <w:pStyle w:val="a0"/>
        <w:spacing w:before="120" w:after="120"/>
        <w:ind w:firstLine="480"/>
        <w:rPr>
          <w:noProof/>
        </w:rPr>
      </w:pPr>
      <w:r>
        <w:rPr>
          <w:noProof/>
        </w:rPr>
        <w:lastRenderedPageBreak/>
        <w:drawing>
          <wp:inline distT="0" distB="0" distL="0" distR="0" wp14:anchorId="0FB76DA1" wp14:editId="2299FC3B">
            <wp:extent cx="5486400" cy="30962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207B" w14:textId="13FD5A19" w:rsidR="00334761" w:rsidRDefault="00334761" w:rsidP="000A7F90">
      <w:pPr>
        <w:pStyle w:val="a0"/>
        <w:spacing w:before="120" w:after="120"/>
        <w:ind w:firstLine="48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9762441" wp14:editId="194A7855">
            <wp:extent cx="5486400" cy="3886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50F7" w14:textId="086E30EA" w:rsidR="00BD3F2F" w:rsidRDefault="00BD3F2F" w:rsidP="00BD3F2F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51E071BE" wp14:editId="5DB146D2">
            <wp:extent cx="5486400" cy="30988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2D72" w14:textId="455B5DC4" w:rsidR="00BD3F2F" w:rsidRDefault="00BD3F2F" w:rsidP="00BD3F2F">
      <w:pPr>
        <w:pStyle w:val="a0"/>
        <w:spacing w:before="120" w:after="120"/>
        <w:ind w:firstLine="480"/>
      </w:pPr>
      <w:r>
        <w:rPr>
          <w:rFonts w:hint="eastAsia"/>
        </w:rPr>
        <w:t>FTP</w:t>
      </w:r>
      <w:r>
        <w:rPr>
          <w:rFonts w:hint="eastAsia"/>
        </w:rPr>
        <w:t>搭建</w:t>
      </w:r>
    </w:p>
    <w:p w14:paraId="5D2912F9" w14:textId="78ECC696" w:rsidR="00BD3F2F" w:rsidRDefault="00334761" w:rsidP="00BD3F2F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E1CBC8B" wp14:editId="1F79FE89">
            <wp:extent cx="5314950" cy="32385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930" w14:textId="0D6F85B6" w:rsidR="00B71502" w:rsidRDefault="00B71502" w:rsidP="00BD3F2F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692FA714" wp14:editId="053720EE">
            <wp:extent cx="5486400" cy="29946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26D89C" wp14:editId="6550CC36">
            <wp:extent cx="5019675" cy="6477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504B" w14:textId="25A1EEBD" w:rsidR="00B71502" w:rsidRDefault="00B71502" w:rsidP="00BD3F2F">
      <w:pPr>
        <w:pStyle w:val="a0"/>
        <w:spacing w:before="120" w:after="120"/>
        <w:ind w:firstLine="480"/>
        <w:rPr>
          <w:rFonts w:hint="eastAsia"/>
        </w:rPr>
      </w:pPr>
      <w:r w:rsidRPr="00B71502">
        <w:rPr>
          <w:rFonts w:hint="eastAsia"/>
        </w:rPr>
        <w:t xml:space="preserve">SMTP </w:t>
      </w:r>
      <w:r w:rsidRPr="00B71502">
        <w:rPr>
          <w:rFonts w:hint="eastAsia"/>
        </w:rPr>
        <w:t>和</w:t>
      </w:r>
      <w:r w:rsidRPr="00B71502">
        <w:rPr>
          <w:rFonts w:hint="eastAsia"/>
        </w:rPr>
        <w:t xml:space="preserve"> POP </w:t>
      </w:r>
      <w:r w:rsidRPr="00B71502">
        <w:rPr>
          <w:rFonts w:hint="eastAsia"/>
        </w:rPr>
        <w:t>服务</w:t>
      </w:r>
      <w:r>
        <w:rPr>
          <w:rFonts w:hint="eastAsia"/>
        </w:rPr>
        <w:t>器（最后无法登录，可能是破解软件的缘故）</w:t>
      </w:r>
    </w:p>
    <w:permEnd w:id="1486187696"/>
    <w:p w14:paraId="50E35726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3C98FFEC" w14:textId="04CA29F9" w:rsidR="00D4081B" w:rsidRPr="00B71502" w:rsidRDefault="007C6B52" w:rsidP="00B71502">
      <w:pPr>
        <w:pStyle w:val="a0"/>
        <w:spacing w:before="120" w:after="120"/>
        <w:ind w:firstLine="480"/>
        <w:rPr>
          <w:rFonts w:hint="eastAsia"/>
        </w:rPr>
      </w:pPr>
      <w:permStart w:id="1544381311" w:edGrp="everyone"/>
      <w:r>
        <w:rPr>
          <w:rFonts w:hint="eastAsia"/>
        </w:rPr>
        <w:t>本次实验实现了服务器搭建的一个大致流程，对于网页的创建、维护、安全性、泛用性有了更加深厚的了解并动手实现。</w:t>
      </w:r>
      <w:permEnd w:id="1544381311"/>
    </w:p>
    <w:sectPr w:rsidR="00D4081B" w:rsidRPr="00B71502" w:rsidSect="00020260">
      <w:headerReference w:type="default" r:id="rId29"/>
      <w:footerReference w:type="default" r:id="rId3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C5807" w14:textId="77777777" w:rsidR="00821F26" w:rsidRDefault="00821F26" w:rsidP="007463A1">
      <w:r>
        <w:separator/>
      </w:r>
    </w:p>
  </w:endnote>
  <w:endnote w:type="continuationSeparator" w:id="0">
    <w:p w14:paraId="2B226883" w14:textId="77777777" w:rsidR="00821F26" w:rsidRDefault="00821F26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0D86FC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4E5AA" w14:textId="77777777" w:rsidR="00821F26" w:rsidRDefault="00821F26" w:rsidP="007463A1">
      <w:r>
        <w:separator/>
      </w:r>
    </w:p>
  </w:footnote>
  <w:footnote w:type="continuationSeparator" w:id="0">
    <w:p w14:paraId="12029C53" w14:textId="77777777" w:rsidR="00821F26" w:rsidRDefault="00821F26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ABCB18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79F"/>
    <w:rsid w:val="00020260"/>
    <w:rsid w:val="00097805"/>
    <w:rsid w:val="000A7F90"/>
    <w:rsid w:val="0011621D"/>
    <w:rsid w:val="001A5A3B"/>
    <w:rsid w:val="002122E7"/>
    <w:rsid w:val="00334761"/>
    <w:rsid w:val="00361E53"/>
    <w:rsid w:val="003D6017"/>
    <w:rsid w:val="00454347"/>
    <w:rsid w:val="00491B9C"/>
    <w:rsid w:val="004F7E27"/>
    <w:rsid w:val="00542597"/>
    <w:rsid w:val="007463A1"/>
    <w:rsid w:val="007C6B52"/>
    <w:rsid w:val="00821F26"/>
    <w:rsid w:val="00892695"/>
    <w:rsid w:val="0097038D"/>
    <w:rsid w:val="009E579F"/>
    <w:rsid w:val="00AC1E74"/>
    <w:rsid w:val="00B377AF"/>
    <w:rsid w:val="00B71502"/>
    <w:rsid w:val="00BD3F2F"/>
    <w:rsid w:val="00C049ED"/>
    <w:rsid w:val="00C07A96"/>
    <w:rsid w:val="00D328C3"/>
    <w:rsid w:val="00D4081B"/>
    <w:rsid w:val="00D44FE3"/>
    <w:rsid w:val="00D452BA"/>
    <w:rsid w:val="00D5691D"/>
    <w:rsid w:val="00DC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DDE851"/>
  <w15:chartTrackingRefBased/>
  <w15:docId w15:val="{3D4A7CD9-4DB7-434B-8FB6-CD3F684EC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1038;&#20132;&#36719;&#20214;\QQ&#25991;&#20214;\1144373525\FileRecv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D2EBF-A8AB-499E-B29A-E2A684549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64</TotalTime>
  <Pages>13</Pages>
  <Words>54</Words>
  <Characters>308</Characters>
  <Application>Microsoft Office Word</Application>
  <DocSecurity>8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LRL</dc:creator>
  <cp:keywords/>
  <dc:description/>
  <cp:lastModifiedBy>L L</cp:lastModifiedBy>
  <cp:revision>1</cp:revision>
  <dcterms:created xsi:type="dcterms:W3CDTF">2020-05-19T12:45:00Z</dcterms:created>
  <dcterms:modified xsi:type="dcterms:W3CDTF">2020-05-19T13:50:00Z</dcterms:modified>
</cp:coreProperties>
</file>